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D1F97" w14:textId="77777777" w:rsidR="009B6813" w:rsidRDefault="009B6813" w:rsidP="009B6813">
      <w:pPr>
        <w:numPr>
          <w:ilvl w:val="0"/>
          <w:numId w:val="1"/>
        </w:numPr>
      </w:pPr>
      <w:r w:rsidRPr="009B6813">
        <w:t>Web acceso.php la primera vez que se accede.</w:t>
      </w:r>
    </w:p>
    <w:p w14:paraId="6331B214" w14:textId="77777777" w:rsidR="009B6813" w:rsidRPr="009B6813" w:rsidRDefault="009B6813" w:rsidP="009B6813">
      <w:r w:rsidRPr="009B6813">
        <w:rPr>
          <w:noProof/>
        </w:rPr>
        <w:drawing>
          <wp:inline distT="0" distB="0" distL="0" distR="0" wp14:anchorId="6D47940A" wp14:editId="6E073107">
            <wp:extent cx="5400040" cy="1834515"/>
            <wp:effectExtent l="0" t="0" r="0" b="0"/>
            <wp:docPr id="450828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28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9B63" w14:textId="77777777" w:rsidR="009B6813" w:rsidRDefault="009B6813" w:rsidP="009B6813">
      <w:pPr>
        <w:numPr>
          <w:ilvl w:val="0"/>
          <w:numId w:val="2"/>
        </w:numPr>
      </w:pPr>
      <w:r w:rsidRPr="009B6813">
        <w:t>Web acceso.php con error por no informar algún campo.</w:t>
      </w:r>
    </w:p>
    <w:p w14:paraId="2E1ACA95" w14:textId="77777777" w:rsidR="009B6813" w:rsidRPr="009B6813" w:rsidRDefault="009B6813" w:rsidP="009B6813">
      <w:r w:rsidRPr="009B6813">
        <w:rPr>
          <w:noProof/>
        </w:rPr>
        <w:drawing>
          <wp:inline distT="0" distB="0" distL="0" distR="0" wp14:anchorId="24F0BAE0" wp14:editId="423DFB6A">
            <wp:extent cx="5400040" cy="2487930"/>
            <wp:effectExtent l="0" t="0" r="0" b="7620"/>
            <wp:docPr id="1712972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72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70A6" w14:textId="77777777" w:rsidR="009B6813" w:rsidRDefault="009B6813" w:rsidP="009B6813">
      <w:pPr>
        <w:numPr>
          <w:ilvl w:val="0"/>
          <w:numId w:val="3"/>
        </w:numPr>
      </w:pPr>
      <w:r w:rsidRPr="009B6813">
        <w:t>Web acceso.php con error por usuario o password incorrecto.</w:t>
      </w:r>
    </w:p>
    <w:p w14:paraId="5B2064D3" w14:textId="77777777" w:rsidR="009B6813" w:rsidRPr="009B6813" w:rsidRDefault="009B6813" w:rsidP="009B6813">
      <w:r w:rsidRPr="009B6813">
        <w:rPr>
          <w:noProof/>
        </w:rPr>
        <w:drawing>
          <wp:inline distT="0" distB="0" distL="0" distR="0" wp14:anchorId="5EE2FBC1" wp14:editId="44E10AAE">
            <wp:extent cx="5400040" cy="1790700"/>
            <wp:effectExtent l="0" t="0" r="0" b="0"/>
            <wp:docPr id="2127588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88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C84D" w14:textId="77777777" w:rsidR="009B6813" w:rsidRDefault="009B6813" w:rsidP="009B6813">
      <w:pPr>
        <w:numPr>
          <w:ilvl w:val="0"/>
          <w:numId w:val="4"/>
        </w:numPr>
      </w:pPr>
      <w:r w:rsidRPr="009B6813">
        <w:t>Web acceso.php en un segundo acceso después de haber marcado el check recordar usuario.</w:t>
      </w:r>
    </w:p>
    <w:p w14:paraId="25B8D6B1" w14:textId="77777777" w:rsidR="009B6813" w:rsidRDefault="009B6813" w:rsidP="009B6813">
      <w:r w:rsidRPr="009B6813">
        <w:rPr>
          <w:noProof/>
        </w:rPr>
        <w:lastRenderedPageBreak/>
        <w:drawing>
          <wp:inline distT="0" distB="0" distL="0" distR="0" wp14:anchorId="0863A0D0" wp14:editId="711CF8BE">
            <wp:extent cx="3229426" cy="1419423"/>
            <wp:effectExtent l="0" t="0" r="9525" b="9525"/>
            <wp:docPr id="5627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F7ED" w14:textId="77777777" w:rsidR="001F0F6D" w:rsidRDefault="001F0F6D" w:rsidP="009B6813">
      <w:r>
        <w:t>Después de darle a salir se nos queda guardado el usuario</w:t>
      </w:r>
    </w:p>
    <w:p w14:paraId="09041EB6" w14:textId="77777777" w:rsidR="009B6813" w:rsidRPr="009B6813" w:rsidRDefault="001F0F6D" w:rsidP="009B6813">
      <w:r w:rsidRPr="001F0F6D">
        <w:rPr>
          <w:noProof/>
        </w:rPr>
        <w:drawing>
          <wp:inline distT="0" distB="0" distL="0" distR="0" wp14:anchorId="7F7F7F2A" wp14:editId="593E6F0F">
            <wp:extent cx="4667901" cy="2076740"/>
            <wp:effectExtent l="0" t="0" r="0" b="0"/>
            <wp:docPr id="2071499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99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D6E6" w14:textId="77777777" w:rsidR="009B6813" w:rsidRDefault="009B6813" w:rsidP="009B6813">
      <w:pPr>
        <w:numPr>
          <w:ilvl w:val="0"/>
          <w:numId w:val="5"/>
        </w:numPr>
      </w:pPr>
      <w:r w:rsidRPr="009B6813">
        <w:t>Web areapersonal.php después de validar una sesión correcta.</w:t>
      </w:r>
    </w:p>
    <w:p w14:paraId="66B32AE4" w14:textId="77777777" w:rsidR="009B6813" w:rsidRPr="009B6813" w:rsidRDefault="009B6813" w:rsidP="009B6813">
      <w:r w:rsidRPr="009B6813">
        <w:rPr>
          <w:noProof/>
        </w:rPr>
        <w:drawing>
          <wp:inline distT="0" distB="0" distL="0" distR="0" wp14:anchorId="4B377594" wp14:editId="29A69485">
            <wp:extent cx="5400040" cy="1707515"/>
            <wp:effectExtent l="0" t="0" r="0" b="6985"/>
            <wp:docPr id="950315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15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580E" w14:textId="77777777" w:rsidR="009B6813" w:rsidRDefault="009B6813" w:rsidP="009B6813">
      <w:pPr>
        <w:numPr>
          <w:ilvl w:val="0"/>
          <w:numId w:val="6"/>
        </w:numPr>
      </w:pPr>
      <w:r w:rsidRPr="009B6813">
        <w:t>Web correos.php después de validar una sesión correcta.</w:t>
      </w:r>
    </w:p>
    <w:p w14:paraId="371BC1CA" w14:textId="77777777" w:rsidR="009B6813" w:rsidRPr="009B6813" w:rsidRDefault="009B6813" w:rsidP="009B6813">
      <w:r w:rsidRPr="009B6813">
        <w:rPr>
          <w:noProof/>
        </w:rPr>
        <w:lastRenderedPageBreak/>
        <w:drawing>
          <wp:inline distT="0" distB="0" distL="0" distR="0" wp14:anchorId="769C7F6A" wp14:editId="6CD10230">
            <wp:extent cx="5400040" cy="2409190"/>
            <wp:effectExtent l="0" t="0" r="0" b="0"/>
            <wp:docPr id="725586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86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3EC6" w14:textId="77777777" w:rsidR="009B6813" w:rsidRDefault="009B6813" w:rsidP="009B6813">
      <w:pPr>
        <w:numPr>
          <w:ilvl w:val="0"/>
          <w:numId w:val="7"/>
        </w:numPr>
      </w:pPr>
      <w:r w:rsidRPr="009B6813">
        <w:t>Web salir.php después de validar una sesión correcta y cerrarla.</w:t>
      </w:r>
    </w:p>
    <w:p w14:paraId="2202FAFD" w14:textId="77777777" w:rsidR="009B6813" w:rsidRPr="009B6813" w:rsidRDefault="00075FC1" w:rsidP="009B6813">
      <w:r w:rsidRPr="00075FC1">
        <w:rPr>
          <w:noProof/>
        </w:rPr>
        <w:drawing>
          <wp:inline distT="0" distB="0" distL="0" distR="0" wp14:anchorId="294DCEDE" wp14:editId="2905F5FD">
            <wp:extent cx="5400040" cy="1965325"/>
            <wp:effectExtent l="0" t="0" r="0" b="0"/>
            <wp:docPr id="57681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1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7335" w14:textId="77777777" w:rsidR="00FA414A" w:rsidRDefault="00FA414A"/>
    <w:sectPr w:rsidR="00FA41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A4053"/>
    <w:multiLevelType w:val="multilevel"/>
    <w:tmpl w:val="D5E67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134724">
    <w:abstractNumId w:val="0"/>
    <w:lvlOverride w:ilvl="0">
      <w:lvl w:ilvl="0">
        <w:numFmt w:val="lowerLetter"/>
        <w:lvlText w:val="%1."/>
        <w:lvlJc w:val="left"/>
      </w:lvl>
    </w:lvlOverride>
  </w:num>
  <w:num w:numId="2" w16cid:durableId="2045714245">
    <w:abstractNumId w:val="0"/>
    <w:lvlOverride w:ilvl="0">
      <w:lvl w:ilvl="0">
        <w:numFmt w:val="lowerLetter"/>
        <w:lvlText w:val="%1."/>
        <w:lvlJc w:val="left"/>
      </w:lvl>
    </w:lvlOverride>
  </w:num>
  <w:num w:numId="3" w16cid:durableId="1946645679">
    <w:abstractNumId w:val="0"/>
    <w:lvlOverride w:ilvl="0">
      <w:lvl w:ilvl="0">
        <w:numFmt w:val="lowerLetter"/>
        <w:lvlText w:val="%1."/>
        <w:lvlJc w:val="left"/>
      </w:lvl>
    </w:lvlOverride>
  </w:num>
  <w:num w:numId="4" w16cid:durableId="1426921656">
    <w:abstractNumId w:val="0"/>
    <w:lvlOverride w:ilvl="0">
      <w:lvl w:ilvl="0">
        <w:numFmt w:val="lowerLetter"/>
        <w:lvlText w:val="%1."/>
        <w:lvlJc w:val="left"/>
      </w:lvl>
    </w:lvlOverride>
  </w:num>
  <w:num w:numId="5" w16cid:durableId="69889800">
    <w:abstractNumId w:val="0"/>
    <w:lvlOverride w:ilvl="0">
      <w:lvl w:ilvl="0">
        <w:numFmt w:val="lowerLetter"/>
        <w:lvlText w:val="%1."/>
        <w:lvlJc w:val="left"/>
      </w:lvl>
    </w:lvlOverride>
  </w:num>
  <w:num w:numId="6" w16cid:durableId="1002514267">
    <w:abstractNumId w:val="0"/>
    <w:lvlOverride w:ilvl="0">
      <w:lvl w:ilvl="0">
        <w:numFmt w:val="lowerLetter"/>
        <w:lvlText w:val="%1."/>
        <w:lvlJc w:val="left"/>
      </w:lvl>
    </w:lvlOverride>
  </w:num>
  <w:num w:numId="7" w16cid:durableId="1031229219">
    <w:abstractNumId w:val="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7C"/>
    <w:rsid w:val="000358B9"/>
    <w:rsid w:val="00075FC1"/>
    <w:rsid w:val="00106C7D"/>
    <w:rsid w:val="001F0F6D"/>
    <w:rsid w:val="0059698F"/>
    <w:rsid w:val="00645A0D"/>
    <w:rsid w:val="006E2541"/>
    <w:rsid w:val="00783FA6"/>
    <w:rsid w:val="009848C3"/>
    <w:rsid w:val="009B6813"/>
    <w:rsid w:val="00BD4E7C"/>
    <w:rsid w:val="00CE2105"/>
    <w:rsid w:val="00E55F89"/>
    <w:rsid w:val="00F87200"/>
    <w:rsid w:val="00FA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00722"/>
  <w15:chartTrackingRefBased/>
  <w15:docId w15:val="{B04BDB5F-9777-441B-9FB9-1189D33F2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6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6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6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6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6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6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6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6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6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6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6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6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68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68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68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68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68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68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6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6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6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6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6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68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68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68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6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68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68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ASIR\Documents\Plantillas%20personalizadas%20de%20Office\UD4_AV_5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UD4_AV_5.dotx</Template>
  <TotalTime>0</TotalTime>
  <Pages>3</Pages>
  <Words>77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1</cp:revision>
  <dcterms:created xsi:type="dcterms:W3CDTF">2026-01-12T09:08:00Z</dcterms:created>
  <dcterms:modified xsi:type="dcterms:W3CDTF">2026-01-12T09:08:00Z</dcterms:modified>
</cp:coreProperties>
</file>